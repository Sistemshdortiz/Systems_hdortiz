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3701" w14:textId="77777777" w:rsidR="003A30DA" w:rsidRDefault="00AF57C0">
      <w:pPr>
        <w:pStyle w:val="MiTitulo"/>
        <w:pBdr>
          <w:bottom w:val="single" w:sz="12" w:space="1" w:color="000000"/>
        </w:pBd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DUAL BOOTIN EXERCISE</w:t>
      </w:r>
    </w:p>
    <w:p w14:paraId="499D3702" w14:textId="77777777" w:rsidR="003A30DA" w:rsidRDefault="003A30DA">
      <w:pPr>
        <w:pStyle w:val="MiTitulo"/>
        <w:jc w:val="both"/>
        <w:rPr>
          <w:b/>
          <w:bCs/>
          <w:sz w:val="28"/>
          <w:szCs w:val="28"/>
        </w:rPr>
      </w:pPr>
    </w:p>
    <w:p w14:paraId="499D3703" w14:textId="77777777" w:rsidR="003A30DA" w:rsidRDefault="00AF57C0">
      <w:pPr>
        <w:pStyle w:val="MiTitul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Create</w:t>
      </w:r>
      <w:proofErr w:type="spellEnd"/>
      <w:r>
        <w:rPr>
          <w:b/>
          <w:bCs/>
          <w:sz w:val="28"/>
          <w:szCs w:val="28"/>
        </w:rPr>
        <w:t xml:space="preserve"> a </w:t>
      </w:r>
      <w:proofErr w:type="spellStart"/>
      <w:r>
        <w:rPr>
          <w:b/>
          <w:bCs/>
          <w:sz w:val="28"/>
          <w:szCs w:val="28"/>
        </w:rPr>
        <w:t>document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with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screenshots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explain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answer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for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each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exercise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499D3704" w14:textId="77777777" w:rsidR="003A30DA" w:rsidRDefault="003A30DA">
      <w:pPr>
        <w:pStyle w:val="MiTitulo"/>
        <w:jc w:val="both"/>
        <w:rPr>
          <w:sz w:val="28"/>
          <w:szCs w:val="28"/>
        </w:rPr>
      </w:pPr>
    </w:p>
    <w:p w14:paraId="499D3705" w14:textId="77777777" w:rsidR="003A30DA" w:rsidRDefault="00AF57C0">
      <w:pPr>
        <w:pStyle w:val="MiTitulo"/>
        <w:jc w:val="both"/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virtual machine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systems</w:t>
      </w:r>
      <w:proofErr w:type="spellEnd"/>
      <w:r>
        <w:rPr>
          <w:sz w:val="28"/>
          <w:szCs w:val="28"/>
        </w:rPr>
        <w:t xml:space="preserve">, Windows 7 and Windows 10 (in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Choose</w:t>
      </w:r>
      <w:proofErr w:type="spellEnd"/>
      <w:r>
        <w:rPr>
          <w:sz w:val="28"/>
          <w:szCs w:val="28"/>
        </w:rPr>
        <w:t xml:space="preserve"> Windows 7 as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default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</w:t>
      </w:r>
      <w:proofErr w:type="spellEnd"/>
      <w:r>
        <w:rPr>
          <w:sz w:val="28"/>
          <w:szCs w:val="28"/>
        </w:rPr>
        <w:t xml:space="preserve"> after 5 </w:t>
      </w:r>
      <w:proofErr w:type="spellStart"/>
      <w:r>
        <w:rPr>
          <w:sz w:val="28"/>
          <w:szCs w:val="28"/>
        </w:rPr>
        <w:t>seconds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unless</w:t>
      </w:r>
      <w:proofErr w:type="spellEnd"/>
      <w:r>
        <w:rPr>
          <w:sz w:val="28"/>
          <w:szCs w:val="28"/>
        </w:rPr>
        <w:t xml:space="preserve"> Windows 10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>.</w:t>
      </w:r>
    </w:p>
    <w:p w14:paraId="499D3706" w14:textId="77777777" w:rsidR="003A30DA" w:rsidRDefault="003A30DA"/>
    <w:p w14:paraId="499D3707" w14:textId="77777777" w:rsidR="003A30DA" w:rsidRDefault="00AF57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creating</w:t>
      </w:r>
      <w:proofErr w:type="spellEnd"/>
      <w:r>
        <w:rPr>
          <w:sz w:val="28"/>
          <w:szCs w:val="28"/>
        </w:rPr>
        <w:t xml:space="preserve"> a new virtual machine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Windows 7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4GB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RAM and 70GM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>.</w:t>
      </w:r>
    </w:p>
    <w:p w14:paraId="499D3708" w14:textId="77777777" w:rsidR="003A30DA" w:rsidRDefault="00AF57C0"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99D3701" wp14:editId="499D3702">
            <wp:simplePos x="0" y="0"/>
            <wp:positionH relativeFrom="column">
              <wp:posOffset>1922141</wp:posOffset>
            </wp:positionH>
            <wp:positionV relativeFrom="paragraph">
              <wp:posOffset>15243</wp:posOffset>
            </wp:positionV>
            <wp:extent cx="3921761" cy="2644773"/>
            <wp:effectExtent l="95250" t="95250" r="97789" b="98427"/>
            <wp:wrapNone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761" cy="2644773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9D3709" w14:textId="77777777" w:rsidR="003A30DA" w:rsidRDefault="00AF57C0"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99D3703" wp14:editId="499D3704">
            <wp:simplePos x="0" y="0"/>
            <wp:positionH relativeFrom="column">
              <wp:posOffset>-333371</wp:posOffset>
            </wp:positionH>
            <wp:positionV relativeFrom="paragraph">
              <wp:posOffset>1759589</wp:posOffset>
            </wp:positionV>
            <wp:extent cx="4008116" cy="3235156"/>
            <wp:effectExtent l="95250" t="95250" r="87634" b="98594"/>
            <wp:wrapNone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116" cy="3235156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9D370A" w14:textId="77777777" w:rsidR="003A30DA" w:rsidRDefault="003A30DA">
      <w:pPr>
        <w:rPr>
          <w:sz w:val="28"/>
          <w:szCs w:val="28"/>
        </w:rPr>
      </w:pPr>
    </w:p>
    <w:p w14:paraId="499D370B" w14:textId="77777777" w:rsidR="003A30DA" w:rsidRDefault="003A30DA">
      <w:pPr>
        <w:rPr>
          <w:sz w:val="28"/>
          <w:szCs w:val="28"/>
        </w:rPr>
      </w:pPr>
    </w:p>
    <w:p w14:paraId="499D370C" w14:textId="77777777" w:rsidR="003A30DA" w:rsidRDefault="003A30DA">
      <w:pPr>
        <w:rPr>
          <w:sz w:val="28"/>
          <w:szCs w:val="28"/>
        </w:rPr>
      </w:pPr>
    </w:p>
    <w:p w14:paraId="499D370D" w14:textId="77777777" w:rsidR="003A30DA" w:rsidRDefault="003A30DA">
      <w:pPr>
        <w:rPr>
          <w:sz w:val="28"/>
          <w:szCs w:val="28"/>
        </w:rPr>
      </w:pPr>
    </w:p>
    <w:p w14:paraId="499D370E" w14:textId="77777777" w:rsidR="003A30DA" w:rsidRDefault="003A30DA">
      <w:pPr>
        <w:rPr>
          <w:sz w:val="28"/>
          <w:szCs w:val="28"/>
        </w:rPr>
      </w:pPr>
    </w:p>
    <w:p w14:paraId="499D370F" w14:textId="77777777" w:rsidR="003A30DA" w:rsidRDefault="003A30DA">
      <w:pPr>
        <w:rPr>
          <w:sz w:val="28"/>
          <w:szCs w:val="28"/>
        </w:rPr>
      </w:pPr>
    </w:p>
    <w:p w14:paraId="499D3710" w14:textId="77777777" w:rsidR="003A30DA" w:rsidRDefault="003A30DA">
      <w:pPr>
        <w:rPr>
          <w:sz w:val="28"/>
          <w:szCs w:val="28"/>
        </w:rPr>
      </w:pPr>
    </w:p>
    <w:p w14:paraId="499D3711" w14:textId="77777777" w:rsidR="003A30DA" w:rsidRDefault="003A30DA">
      <w:pPr>
        <w:rPr>
          <w:sz w:val="28"/>
          <w:szCs w:val="28"/>
        </w:rPr>
      </w:pPr>
    </w:p>
    <w:p w14:paraId="499D3712" w14:textId="77777777" w:rsidR="003A30DA" w:rsidRDefault="003A30DA">
      <w:pPr>
        <w:rPr>
          <w:sz w:val="28"/>
          <w:szCs w:val="28"/>
        </w:rPr>
      </w:pPr>
    </w:p>
    <w:p w14:paraId="499D3713" w14:textId="77777777" w:rsidR="003A30DA" w:rsidRDefault="003A30DA">
      <w:pPr>
        <w:rPr>
          <w:sz w:val="28"/>
          <w:szCs w:val="28"/>
        </w:rPr>
      </w:pPr>
    </w:p>
    <w:p w14:paraId="499D3714" w14:textId="77777777" w:rsidR="003A30DA" w:rsidRDefault="003A30DA">
      <w:pPr>
        <w:rPr>
          <w:sz w:val="28"/>
          <w:szCs w:val="28"/>
        </w:rPr>
      </w:pPr>
    </w:p>
    <w:p w14:paraId="499D3715" w14:textId="77777777" w:rsidR="003A30DA" w:rsidRDefault="003A30DA">
      <w:pPr>
        <w:rPr>
          <w:sz w:val="28"/>
          <w:szCs w:val="28"/>
        </w:rPr>
      </w:pPr>
    </w:p>
    <w:p w14:paraId="499D3716" w14:textId="77777777" w:rsidR="003A30DA" w:rsidRDefault="003A30DA">
      <w:pPr>
        <w:rPr>
          <w:sz w:val="28"/>
          <w:szCs w:val="28"/>
        </w:rPr>
      </w:pPr>
    </w:p>
    <w:p w14:paraId="499D3717" w14:textId="77777777" w:rsidR="003A30DA" w:rsidRDefault="003A30DA">
      <w:pPr>
        <w:rPr>
          <w:sz w:val="28"/>
          <w:szCs w:val="28"/>
        </w:rPr>
      </w:pPr>
    </w:p>
    <w:p w14:paraId="499D3718" w14:textId="77777777" w:rsidR="003A30DA" w:rsidRDefault="003A30DA">
      <w:pPr>
        <w:rPr>
          <w:sz w:val="28"/>
          <w:szCs w:val="28"/>
        </w:rPr>
      </w:pPr>
    </w:p>
    <w:p w14:paraId="499D3719" w14:textId="77777777" w:rsidR="003A30DA" w:rsidRDefault="00AF57C0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Windows 7 (64bits</w:t>
      </w:r>
      <w:proofErr w:type="gramStart"/>
      <w:r>
        <w:rPr>
          <w:sz w:val="28"/>
          <w:szCs w:val="28"/>
        </w:rPr>
        <w:t>),  in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>.</w:t>
      </w:r>
    </w:p>
    <w:p w14:paraId="499D371A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99D371B" w14:textId="77777777" w:rsidR="003A30DA" w:rsidRDefault="00AF57C0">
      <w:pPr>
        <w:tabs>
          <w:tab w:val="left" w:pos="6300"/>
        </w:tabs>
      </w:pPr>
      <w:r>
        <w:rPr>
          <w:noProof/>
          <w:sz w:val="28"/>
          <w:szCs w:val="28"/>
        </w:rPr>
        <w:drawing>
          <wp:inline distT="0" distB="0" distL="0" distR="0" wp14:anchorId="499D3705" wp14:editId="499D3706">
            <wp:extent cx="5400044" cy="3326130"/>
            <wp:effectExtent l="95250" t="95250" r="86356" b="10287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326130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1C" w14:textId="77777777" w:rsidR="003A30DA" w:rsidRDefault="00AF57C0">
      <w:pPr>
        <w:tabs>
          <w:tab w:val="left" w:pos="6300"/>
        </w:tabs>
      </w:pPr>
      <w:r>
        <w:rPr>
          <w:noProof/>
          <w:sz w:val="28"/>
          <w:szCs w:val="28"/>
        </w:rPr>
        <w:drawing>
          <wp:inline distT="0" distB="0" distL="0" distR="0" wp14:anchorId="499D3707" wp14:editId="499D3708">
            <wp:extent cx="5400044" cy="3512823"/>
            <wp:effectExtent l="95250" t="95250" r="86356" b="87627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512823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1D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1E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1F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t xml:space="preserve">As </w:t>
      </w:r>
      <w:proofErr w:type="spellStart"/>
      <w:r>
        <w:rPr>
          <w:sz w:val="28"/>
          <w:szCs w:val="28"/>
        </w:rPr>
        <w:t>usually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laguage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keyboard</w:t>
      </w:r>
      <w:proofErr w:type="spellEnd"/>
      <w:r>
        <w:rPr>
          <w:sz w:val="28"/>
          <w:szCs w:val="28"/>
        </w:rPr>
        <w:t xml:space="preserve">, in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case a </w:t>
      </w:r>
      <w:proofErr w:type="spellStart"/>
      <w:r>
        <w:rPr>
          <w:sz w:val="28"/>
          <w:szCs w:val="28"/>
        </w:rPr>
        <w:t>spanish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. </w:t>
      </w:r>
    </w:p>
    <w:p w14:paraId="499D3720" w14:textId="77777777" w:rsidR="003A30DA" w:rsidRDefault="00AF57C0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499D3709" wp14:editId="499D370A">
            <wp:extent cx="5400044" cy="3623310"/>
            <wp:effectExtent l="95250" t="95250" r="86356" b="91440"/>
            <wp:docPr id="5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623310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21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0B" wp14:editId="499D370C">
            <wp:extent cx="5400044" cy="3920489"/>
            <wp:effectExtent l="95250" t="95250" r="86356" b="99061"/>
            <wp:docPr id="6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920489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22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OS.</w:t>
      </w:r>
    </w:p>
    <w:p w14:paraId="499D3723" w14:textId="77777777" w:rsidR="003A30DA" w:rsidRDefault="00AF57C0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499D370D" wp14:editId="499D370E">
            <wp:extent cx="5400044" cy="3973826"/>
            <wp:effectExtent l="95250" t="95250" r="86356" b="102874"/>
            <wp:docPr id="7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973826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24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9D370F" wp14:editId="499D3710">
            <wp:simplePos x="0" y="0"/>
            <wp:positionH relativeFrom="column">
              <wp:posOffset>1735458</wp:posOffset>
            </wp:positionH>
            <wp:positionV relativeFrom="paragraph">
              <wp:posOffset>99056</wp:posOffset>
            </wp:positionV>
            <wp:extent cx="3773171" cy="3569973"/>
            <wp:effectExtent l="95250" t="95250" r="93979" b="87627"/>
            <wp:wrapSquare wrapText="bothSides"/>
            <wp:docPr id="8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171" cy="3569973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Her</w:t>
      </w:r>
      <w:r>
        <w:rPr>
          <w:sz w:val="28"/>
          <w:szCs w:val="28"/>
        </w:rPr>
        <w:t xml:space="preserve">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>.</w:t>
      </w:r>
    </w:p>
    <w:p w14:paraId="499D3725" w14:textId="77777777" w:rsidR="003A30DA" w:rsidRDefault="00AF57C0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499D3711" wp14:editId="499D3712">
            <wp:extent cx="5400044" cy="3402326"/>
            <wp:effectExtent l="95250" t="95250" r="86356" b="102874"/>
            <wp:docPr id="9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402326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26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patitions</w:t>
      </w:r>
      <w:proofErr w:type="spellEnd"/>
      <w:r>
        <w:rPr>
          <w:sz w:val="28"/>
          <w:szCs w:val="28"/>
        </w:rPr>
        <w:t>:</w:t>
      </w:r>
    </w:p>
    <w:p w14:paraId="499D3727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13" wp14:editId="499D3714">
            <wp:extent cx="5400044" cy="4039233"/>
            <wp:effectExtent l="95250" t="95250" r="86356" b="94617"/>
            <wp:docPr id="10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039233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28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29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continue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normaly</w:t>
      </w:r>
      <w:proofErr w:type="spellEnd"/>
      <w:r>
        <w:rPr>
          <w:sz w:val="28"/>
          <w:szCs w:val="28"/>
        </w:rPr>
        <w:t xml:space="preserve"> do. And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Windows 7 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>.</w:t>
      </w:r>
    </w:p>
    <w:p w14:paraId="499D372A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9D3715" wp14:editId="499D3716">
            <wp:simplePos x="0" y="0"/>
            <wp:positionH relativeFrom="column">
              <wp:posOffset>1826898</wp:posOffset>
            </wp:positionH>
            <wp:positionV relativeFrom="paragraph">
              <wp:posOffset>101598</wp:posOffset>
            </wp:positionV>
            <wp:extent cx="3581403" cy="3145151"/>
            <wp:effectExtent l="95250" t="95250" r="95247" b="93349"/>
            <wp:wrapNone/>
            <wp:docPr id="11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3" cy="3145151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99D3717" wp14:editId="499D3718">
            <wp:simplePos x="0" y="0"/>
            <wp:positionH relativeFrom="column">
              <wp:posOffset>120015</wp:posOffset>
            </wp:positionH>
            <wp:positionV relativeFrom="paragraph">
              <wp:posOffset>2905762</wp:posOffset>
            </wp:positionV>
            <wp:extent cx="3669029" cy="3168551"/>
            <wp:effectExtent l="95250" t="95250" r="102871" b="88999"/>
            <wp:wrapNone/>
            <wp:docPr id="12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029" cy="3168551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9D372B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2C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2D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2E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2F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0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1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2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3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4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5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6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7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8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9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A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B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C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D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E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3F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40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41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42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43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cd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Windows 10.:</w:t>
      </w:r>
    </w:p>
    <w:p w14:paraId="499D3744" w14:textId="77777777" w:rsidR="003A30DA" w:rsidRDefault="00AF57C0">
      <w:pPr>
        <w:tabs>
          <w:tab w:val="left" w:pos="6300"/>
        </w:tabs>
      </w:pPr>
      <w:r>
        <w:rPr>
          <w:noProof/>
          <w:sz w:val="28"/>
          <w:szCs w:val="28"/>
        </w:rPr>
        <w:drawing>
          <wp:inline distT="0" distB="0" distL="0" distR="0" wp14:anchorId="499D3719" wp14:editId="499D371A">
            <wp:extent cx="5400044" cy="4514219"/>
            <wp:effectExtent l="95250" t="95250" r="86356" b="95881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514219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5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Windows 10 as </w:t>
      </w:r>
      <w:proofErr w:type="spellStart"/>
      <w:r>
        <w:rPr>
          <w:sz w:val="28"/>
          <w:szCs w:val="28"/>
        </w:rPr>
        <w:t>usually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do:</w:t>
      </w:r>
    </w:p>
    <w:p w14:paraId="499D3746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47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1B" wp14:editId="499D371C">
            <wp:extent cx="5227012" cy="2762411"/>
            <wp:effectExtent l="95250" t="95250" r="87938" b="95089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012" cy="2762411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8" w14:textId="77777777" w:rsidR="003A30DA" w:rsidRDefault="00AF57C0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499D371D" wp14:editId="499D371E">
            <wp:extent cx="5400044" cy="3501393"/>
            <wp:effectExtent l="95250" t="95250" r="86356" b="99057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501393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9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Selecting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drive 0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>:</w:t>
      </w:r>
    </w:p>
    <w:p w14:paraId="499D374A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1F" wp14:editId="499D3720">
            <wp:extent cx="5400044" cy="3886200"/>
            <wp:effectExtent l="95250" t="95250" r="86356" b="9525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886200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B" w14:textId="77777777" w:rsidR="003A30DA" w:rsidRDefault="00AF57C0">
      <w:pPr>
        <w:tabs>
          <w:tab w:val="left" w:pos="6300"/>
        </w:tabs>
      </w:pPr>
      <w:r>
        <w:rPr>
          <w:noProof/>
        </w:rPr>
        <w:lastRenderedPageBreak/>
        <w:drawing>
          <wp:inline distT="0" distB="0" distL="0" distR="0" wp14:anchorId="499D3721" wp14:editId="499D3722">
            <wp:extent cx="5400044" cy="3783329"/>
            <wp:effectExtent l="95250" t="95250" r="86356" b="102871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83329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C" w14:textId="77777777" w:rsidR="003A30DA" w:rsidRDefault="00AF57C0">
      <w:pPr>
        <w:pStyle w:val="Prrafodelista"/>
        <w:numPr>
          <w:ilvl w:val="0"/>
          <w:numId w:val="1"/>
        </w:num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>:</w:t>
      </w:r>
    </w:p>
    <w:p w14:paraId="499D374D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23" wp14:editId="499D3724">
            <wp:extent cx="5400044" cy="3737609"/>
            <wp:effectExtent l="95250" t="95250" r="86356" b="91441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737609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4E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Windows 7 as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default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</w:t>
      </w:r>
      <w:proofErr w:type="spellEnd"/>
      <w:r>
        <w:rPr>
          <w:sz w:val="28"/>
          <w:szCs w:val="28"/>
        </w:rPr>
        <w:t xml:space="preserve"> after 5 </w:t>
      </w:r>
      <w:proofErr w:type="spellStart"/>
      <w:r>
        <w:rPr>
          <w:sz w:val="28"/>
          <w:szCs w:val="28"/>
        </w:rPr>
        <w:t>seconds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unless</w:t>
      </w:r>
      <w:proofErr w:type="spellEnd"/>
      <w:r>
        <w:rPr>
          <w:sz w:val="28"/>
          <w:szCs w:val="28"/>
        </w:rPr>
        <w:t xml:space="preserve"> Windows 10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>:</w:t>
      </w:r>
    </w:p>
    <w:p w14:paraId="499D374F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time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>:</w:t>
      </w:r>
    </w:p>
    <w:p w14:paraId="499D3750" w14:textId="77777777" w:rsidR="003A30DA" w:rsidRDefault="003A30DA">
      <w:pPr>
        <w:tabs>
          <w:tab w:val="left" w:pos="6300"/>
        </w:tabs>
        <w:rPr>
          <w:sz w:val="28"/>
          <w:szCs w:val="28"/>
        </w:rPr>
      </w:pPr>
    </w:p>
    <w:p w14:paraId="499D3751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9D3725" wp14:editId="499D3726">
            <wp:simplePos x="0" y="0"/>
            <wp:positionH relativeFrom="margin">
              <wp:posOffset>1441451</wp:posOffset>
            </wp:positionH>
            <wp:positionV relativeFrom="paragraph">
              <wp:posOffset>41906</wp:posOffset>
            </wp:positionV>
            <wp:extent cx="4298813" cy="3242306"/>
            <wp:effectExtent l="95250" t="95250" r="101737" b="91444"/>
            <wp:wrapNone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813" cy="3242306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99D3727" wp14:editId="499D3728">
            <wp:simplePos x="0" y="0"/>
            <wp:positionH relativeFrom="margin">
              <wp:align>left</wp:align>
            </wp:positionH>
            <wp:positionV relativeFrom="paragraph">
              <wp:posOffset>3211829</wp:posOffset>
            </wp:positionV>
            <wp:extent cx="3905246" cy="3283921"/>
            <wp:effectExtent l="95250" t="95250" r="95254" b="87929"/>
            <wp:wrapSquare wrapText="bothSides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46" cy="3283921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9D3752" w14:textId="77777777" w:rsidR="003A30DA" w:rsidRDefault="003A30DA">
      <w:pPr>
        <w:rPr>
          <w:sz w:val="28"/>
          <w:szCs w:val="28"/>
        </w:rPr>
      </w:pPr>
    </w:p>
    <w:p w14:paraId="499D3753" w14:textId="77777777" w:rsidR="003A30DA" w:rsidRDefault="003A30DA">
      <w:pPr>
        <w:rPr>
          <w:sz w:val="28"/>
          <w:szCs w:val="28"/>
        </w:rPr>
      </w:pPr>
    </w:p>
    <w:p w14:paraId="499D3754" w14:textId="77777777" w:rsidR="003A30DA" w:rsidRDefault="003A30DA">
      <w:pPr>
        <w:rPr>
          <w:sz w:val="28"/>
          <w:szCs w:val="28"/>
        </w:rPr>
      </w:pPr>
    </w:p>
    <w:p w14:paraId="499D3755" w14:textId="77777777" w:rsidR="003A30DA" w:rsidRDefault="003A30DA">
      <w:pPr>
        <w:rPr>
          <w:sz w:val="28"/>
          <w:szCs w:val="28"/>
        </w:rPr>
      </w:pPr>
    </w:p>
    <w:p w14:paraId="499D3756" w14:textId="77777777" w:rsidR="003A30DA" w:rsidRDefault="003A30DA">
      <w:pPr>
        <w:rPr>
          <w:sz w:val="28"/>
          <w:szCs w:val="28"/>
        </w:rPr>
      </w:pPr>
    </w:p>
    <w:p w14:paraId="499D3757" w14:textId="77777777" w:rsidR="003A30DA" w:rsidRDefault="003A30DA">
      <w:pPr>
        <w:rPr>
          <w:sz w:val="28"/>
          <w:szCs w:val="28"/>
        </w:rPr>
      </w:pPr>
    </w:p>
    <w:p w14:paraId="499D3758" w14:textId="77777777" w:rsidR="003A30DA" w:rsidRDefault="003A30DA">
      <w:pPr>
        <w:rPr>
          <w:sz w:val="28"/>
          <w:szCs w:val="28"/>
        </w:rPr>
      </w:pPr>
    </w:p>
    <w:p w14:paraId="499D3759" w14:textId="77777777" w:rsidR="003A30DA" w:rsidRDefault="003A30DA">
      <w:pPr>
        <w:rPr>
          <w:sz w:val="28"/>
          <w:szCs w:val="28"/>
        </w:rPr>
      </w:pPr>
    </w:p>
    <w:p w14:paraId="499D375A" w14:textId="77777777" w:rsidR="003A30DA" w:rsidRDefault="003A30DA">
      <w:pPr>
        <w:rPr>
          <w:sz w:val="28"/>
          <w:szCs w:val="28"/>
        </w:rPr>
      </w:pPr>
    </w:p>
    <w:p w14:paraId="499D375B" w14:textId="77777777" w:rsidR="003A30DA" w:rsidRDefault="003A30DA">
      <w:pPr>
        <w:rPr>
          <w:sz w:val="28"/>
          <w:szCs w:val="28"/>
        </w:rPr>
      </w:pPr>
    </w:p>
    <w:p w14:paraId="499D375C" w14:textId="77777777" w:rsidR="003A30DA" w:rsidRDefault="003A30DA">
      <w:pPr>
        <w:rPr>
          <w:sz w:val="28"/>
          <w:szCs w:val="28"/>
        </w:rPr>
      </w:pPr>
    </w:p>
    <w:p w14:paraId="499D375D" w14:textId="77777777" w:rsidR="003A30DA" w:rsidRDefault="003A30DA">
      <w:pPr>
        <w:rPr>
          <w:sz w:val="28"/>
          <w:szCs w:val="28"/>
        </w:rPr>
      </w:pPr>
    </w:p>
    <w:p w14:paraId="499D375E" w14:textId="77777777" w:rsidR="003A30DA" w:rsidRDefault="003A30DA">
      <w:pPr>
        <w:rPr>
          <w:sz w:val="28"/>
          <w:szCs w:val="28"/>
        </w:rPr>
      </w:pPr>
    </w:p>
    <w:p w14:paraId="499D375F" w14:textId="77777777" w:rsidR="003A30DA" w:rsidRDefault="003A30DA">
      <w:pPr>
        <w:rPr>
          <w:sz w:val="28"/>
          <w:szCs w:val="28"/>
        </w:rPr>
      </w:pPr>
    </w:p>
    <w:p w14:paraId="499D3760" w14:textId="77777777" w:rsidR="003A30DA" w:rsidRDefault="003A30DA">
      <w:pPr>
        <w:rPr>
          <w:sz w:val="28"/>
          <w:szCs w:val="28"/>
        </w:rPr>
      </w:pPr>
    </w:p>
    <w:p w14:paraId="499D3761" w14:textId="77777777" w:rsidR="003A30DA" w:rsidRDefault="003A30DA">
      <w:pPr>
        <w:rPr>
          <w:sz w:val="28"/>
          <w:szCs w:val="28"/>
        </w:rPr>
      </w:pPr>
    </w:p>
    <w:p w14:paraId="499D3762" w14:textId="77777777" w:rsidR="003A30DA" w:rsidRDefault="003A30DA">
      <w:pPr>
        <w:rPr>
          <w:sz w:val="28"/>
          <w:szCs w:val="28"/>
        </w:rPr>
      </w:pPr>
    </w:p>
    <w:p w14:paraId="499D3763" w14:textId="77777777" w:rsidR="003A30DA" w:rsidRDefault="003A30DA">
      <w:pPr>
        <w:rPr>
          <w:sz w:val="28"/>
          <w:szCs w:val="28"/>
        </w:rPr>
      </w:pPr>
    </w:p>
    <w:p w14:paraId="499D3764" w14:textId="77777777" w:rsidR="003A30DA" w:rsidRDefault="003A30DA">
      <w:pPr>
        <w:rPr>
          <w:sz w:val="28"/>
          <w:szCs w:val="28"/>
        </w:rPr>
      </w:pPr>
    </w:p>
    <w:p w14:paraId="499D3765" w14:textId="77777777" w:rsidR="003A30DA" w:rsidRDefault="003A30DA">
      <w:pPr>
        <w:rPr>
          <w:sz w:val="28"/>
          <w:szCs w:val="28"/>
        </w:rPr>
      </w:pPr>
    </w:p>
    <w:p w14:paraId="499D3766" w14:textId="77777777" w:rsidR="003A30DA" w:rsidRDefault="003A30DA">
      <w:pPr>
        <w:rPr>
          <w:sz w:val="28"/>
          <w:szCs w:val="28"/>
        </w:rPr>
      </w:pPr>
    </w:p>
    <w:p w14:paraId="499D3767" w14:textId="77777777" w:rsidR="003A30DA" w:rsidRDefault="00AF57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change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default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>:</w:t>
      </w:r>
    </w:p>
    <w:p w14:paraId="499D3768" w14:textId="77777777" w:rsidR="003A30DA" w:rsidRDefault="00AF57C0">
      <w:pPr>
        <w:tabs>
          <w:tab w:val="left" w:pos="6300"/>
        </w:tabs>
      </w:pPr>
      <w:r>
        <w:rPr>
          <w:noProof/>
        </w:rPr>
        <w:drawing>
          <wp:inline distT="0" distB="0" distL="0" distR="0" wp14:anchorId="499D3729" wp14:editId="499D372A">
            <wp:extent cx="5400044" cy="4540882"/>
            <wp:effectExtent l="95250" t="95250" r="86356" b="88268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4540882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9D3769" w14:textId="77777777" w:rsidR="003A30DA" w:rsidRDefault="00AF57C0">
      <w:pPr>
        <w:tabs>
          <w:tab w:val="left" w:pos="6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Finally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done:</w:t>
      </w:r>
    </w:p>
    <w:p w14:paraId="499D376A" w14:textId="77777777" w:rsidR="003A30DA" w:rsidRDefault="00AF57C0">
      <w:pPr>
        <w:tabs>
          <w:tab w:val="left" w:pos="6300"/>
        </w:tabs>
      </w:pPr>
      <w:r>
        <w:rPr>
          <w:noProof/>
          <w:sz w:val="28"/>
          <w:szCs w:val="28"/>
        </w:rPr>
        <w:drawing>
          <wp:inline distT="0" distB="0" distL="0" distR="0" wp14:anchorId="499D372B" wp14:editId="499D372C">
            <wp:extent cx="5400044" cy="2102489"/>
            <wp:effectExtent l="95250" t="95250" r="86356" b="88261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102489"/>
                    </a:xfrm>
                    <a:prstGeom prst="rect">
                      <a:avLst/>
                    </a:prstGeom>
                    <a:noFill/>
                    <a:ln w="88897" cmpd="dbl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3A30DA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D3731" w14:textId="77777777" w:rsidR="00000000" w:rsidRDefault="00AF57C0">
      <w:pPr>
        <w:spacing w:after="0" w:line="240" w:lineRule="auto"/>
      </w:pPr>
      <w:r>
        <w:separator/>
      </w:r>
    </w:p>
  </w:endnote>
  <w:endnote w:type="continuationSeparator" w:id="0">
    <w:p w14:paraId="499D3733" w14:textId="77777777" w:rsidR="00000000" w:rsidRDefault="00AF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D372D" w14:textId="77777777" w:rsidR="00000000" w:rsidRDefault="00AF57C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99D372F" w14:textId="77777777" w:rsidR="00000000" w:rsidRDefault="00AF5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2198A"/>
    <w:multiLevelType w:val="multilevel"/>
    <w:tmpl w:val="CFE8AF5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A30DA"/>
    <w:rsid w:val="003A30DA"/>
    <w:rsid w:val="00AF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D3701"/>
  <w15:docId w15:val="{1AD3E0BE-A277-471E-9997-D76931F9F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iTitulo">
    <w:name w:val="MiTitulo"/>
    <w:basedOn w:val="Normal"/>
    <w:pPr>
      <w:spacing w:before="120" w:after="0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Prrafodelista">
    <w:name w:val="List Paragraph"/>
    <w:basedOn w:val="Normal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242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Ortiz Jinez</dc:creator>
  <dc:description/>
  <cp:lastModifiedBy>David Ortiz Jinez</cp:lastModifiedBy>
  <cp:revision>2</cp:revision>
  <dcterms:created xsi:type="dcterms:W3CDTF">2021-10-20T20:30:00Z</dcterms:created>
  <dcterms:modified xsi:type="dcterms:W3CDTF">2021-10-20T20:30:00Z</dcterms:modified>
</cp:coreProperties>
</file>